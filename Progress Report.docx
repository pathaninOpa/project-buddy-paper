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B36C" w14:textId="77777777" w:rsidR="00422EA8" w:rsidRPr="005A5345" w:rsidRDefault="005A5345" w:rsidP="00422EA8">
      <w:pPr>
        <w:tabs>
          <w:tab w:val="left" w:pos="2790"/>
        </w:tabs>
        <w:spacing w:before="240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5345">
        <w:rPr>
          <w:rFonts w:ascii="Times New Roman" w:hAnsi="Times New Roman" w:cs="Times New Roman"/>
          <w:b/>
          <w:bCs/>
          <w:sz w:val="32"/>
          <w:szCs w:val="32"/>
        </w:rPr>
        <w:t>Progress Report</w:t>
      </w:r>
    </w:p>
    <w:p w14:paraId="7A37E3CA" w14:textId="77777777" w:rsidR="005A5345" w:rsidRPr="005A5345" w:rsidRDefault="005A5345" w:rsidP="005A5345">
      <w:pPr>
        <w:tabs>
          <w:tab w:val="left" w:pos="5925"/>
        </w:tabs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0"/>
        <w:gridCol w:w="2002"/>
        <w:gridCol w:w="6688"/>
      </w:tblGrid>
      <w:tr w:rsidR="00422EA8" w:rsidRPr="005A5345" w14:paraId="0BC4400C" w14:textId="77777777" w:rsidTr="00CA4766">
        <w:trPr>
          <w:gridAfter w:val="1"/>
          <w:wAfter w:w="6808" w:type="dxa"/>
        </w:trPr>
        <w:tc>
          <w:tcPr>
            <w:tcW w:w="670" w:type="dxa"/>
            <w:vAlign w:val="bottom"/>
          </w:tcPr>
          <w:p w14:paraId="4D2AA702" w14:textId="77777777" w:rsidR="005A5345" w:rsidRPr="005A5345" w:rsidRDefault="005A5345" w:rsidP="00422EA8">
            <w:pPr>
              <w:tabs>
                <w:tab w:val="left" w:pos="5925"/>
              </w:tabs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  <w:r w:rsidRPr="005A5345">
              <w:rPr>
                <w:rFonts w:cs="Times New Roman"/>
                <w:i w:val="0"/>
                <w:iCs/>
                <w:szCs w:val="24"/>
              </w:rPr>
              <w:t>No.</w:t>
            </w:r>
          </w:p>
        </w:tc>
        <w:tc>
          <w:tcPr>
            <w:tcW w:w="1882" w:type="dxa"/>
            <w:vAlign w:val="bottom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6"/>
              <w:gridCol w:w="296"/>
              <w:gridCol w:w="296"/>
              <w:gridCol w:w="296"/>
              <w:gridCol w:w="296"/>
              <w:gridCol w:w="296"/>
            </w:tblGrid>
            <w:tr w:rsidR="00057635" w14:paraId="4391BDCC" w14:textId="77777777" w:rsidTr="00057635">
              <w:tc>
                <w:tcPr>
                  <w:tcW w:w="334" w:type="dxa"/>
                </w:tcPr>
                <w:p w14:paraId="7855C905" w14:textId="77777777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  <w:r w:rsidRPr="00057635"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34" w:type="dxa"/>
                </w:tcPr>
                <w:p w14:paraId="0E0DC818" w14:textId="77777777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  <w:r w:rsidRPr="00057635"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34" w:type="dxa"/>
                </w:tcPr>
                <w:p w14:paraId="41C1FD30" w14:textId="77777777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  <w:r w:rsidRPr="00057635"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34" w:type="dxa"/>
                </w:tcPr>
                <w:p w14:paraId="4A1AE451" w14:textId="77777777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  <w:r w:rsidRPr="00057635"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34" w:type="dxa"/>
                </w:tcPr>
                <w:p w14:paraId="04B5D504" w14:textId="77777777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  <w:r w:rsidRPr="00057635"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34" w:type="dxa"/>
                </w:tcPr>
                <w:p w14:paraId="4EB9A8E8" w14:textId="77777777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  <w:r w:rsidRPr="00057635"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  <w:t>6</w:t>
                  </w:r>
                </w:p>
              </w:tc>
            </w:tr>
            <w:tr w:rsidR="00057635" w14:paraId="04FFD2A7" w14:textId="77777777" w:rsidTr="00057635">
              <w:tc>
                <w:tcPr>
                  <w:tcW w:w="334" w:type="dxa"/>
                </w:tcPr>
                <w:p w14:paraId="492B1C11" w14:textId="13DCC655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34" w:type="dxa"/>
                </w:tcPr>
                <w:p w14:paraId="15E093AB" w14:textId="5459476F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34" w:type="dxa"/>
                </w:tcPr>
                <w:p w14:paraId="638DB247" w14:textId="329C92C8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34" w:type="dxa"/>
                </w:tcPr>
                <w:p w14:paraId="4DFD3F9C" w14:textId="3BB7C45E" w:rsidR="00057635" w:rsidRPr="00057635" w:rsidRDefault="006604C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  <w:r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  <w:t>#</w:t>
                  </w:r>
                </w:p>
              </w:tc>
              <w:tc>
                <w:tcPr>
                  <w:tcW w:w="334" w:type="dxa"/>
                </w:tcPr>
                <w:p w14:paraId="077E1A25" w14:textId="77777777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34" w:type="dxa"/>
                </w:tcPr>
                <w:p w14:paraId="0BBDA216" w14:textId="77777777" w:rsidR="00057635" w:rsidRPr="00057635" w:rsidRDefault="00057635" w:rsidP="00422EA8">
                  <w:pPr>
                    <w:tabs>
                      <w:tab w:val="left" w:pos="5925"/>
                    </w:tabs>
                    <w:spacing w:line="276" w:lineRule="auto"/>
                    <w:rPr>
                      <w:rFonts w:cs="Times New Roman"/>
                      <w:i w:val="0"/>
                      <w:iCs/>
                      <w:sz w:val="16"/>
                      <w:szCs w:val="16"/>
                    </w:rPr>
                  </w:pPr>
                </w:p>
              </w:tc>
            </w:tr>
          </w:tbl>
          <w:p w14:paraId="65410E08" w14:textId="77777777" w:rsidR="005A5345" w:rsidRPr="005A5345" w:rsidRDefault="005A5345" w:rsidP="00422EA8">
            <w:pPr>
              <w:tabs>
                <w:tab w:val="left" w:pos="5925"/>
              </w:tabs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</w:p>
        </w:tc>
      </w:tr>
      <w:tr w:rsidR="005A5345" w:rsidRPr="005A5345" w14:paraId="6D22A09D" w14:textId="77777777" w:rsidTr="00CA4766">
        <w:trPr>
          <w:gridAfter w:val="1"/>
          <w:wAfter w:w="6808" w:type="dxa"/>
          <w:trHeight w:val="567"/>
        </w:trPr>
        <w:tc>
          <w:tcPr>
            <w:tcW w:w="670" w:type="dxa"/>
            <w:vAlign w:val="bottom"/>
          </w:tcPr>
          <w:p w14:paraId="02D9B87F" w14:textId="77777777" w:rsidR="005A5345" w:rsidRPr="005A5345" w:rsidRDefault="005A5345" w:rsidP="00422EA8">
            <w:pPr>
              <w:tabs>
                <w:tab w:val="left" w:pos="5925"/>
              </w:tabs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  <w:r w:rsidRPr="005A5345">
              <w:rPr>
                <w:rFonts w:cs="Times New Roman"/>
                <w:i w:val="0"/>
                <w:iCs/>
                <w:szCs w:val="24"/>
              </w:rPr>
              <w:t>Date</w:t>
            </w:r>
          </w:p>
        </w:tc>
        <w:tc>
          <w:tcPr>
            <w:tcW w:w="1882" w:type="dxa"/>
            <w:tcBorders>
              <w:bottom w:val="single" w:sz="4" w:space="0" w:color="auto"/>
            </w:tcBorders>
            <w:vAlign w:val="bottom"/>
          </w:tcPr>
          <w:p w14:paraId="75879316" w14:textId="7075809D" w:rsidR="005A5345" w:rsidRPr="005A5345" w:rsidRDefault="006648A1" w:rsidP="00422EA8">
            <w:pPr>
              <w:tabs>
                <w:tab w:val="left" w:pos="5925"/>
              </w:tabs>
              <w:spacing w:line="276" w:lineRule="auto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Cs/>
                <w:szCs w:val="24"/>
              </w:rPr>
              <w:t>2</w:t>
            </w:r>
            <w:r w:rsidR="000F58CF">
              <w:rPr>
                <w:rFonts w:cs="Times New Roman"/>
                <w:iCs/>
                <w:szCs w:val="24"/>
              </w:rPr>
              <w:t>/</w:t>
            </w:r>
            <w:r>
              <w:rPr>
                <w:rFonts w:cs="Times New Roman"/>
                <w:iCs/>
                <w:szCs w:val="24"/>
              </w:rPr>
              <w:t>2</w:t>
            </w:r>
            <w:r w:rsidR="0012710A">
              <w:rPr>
                <w:iCs/>
                <w:szCs w:val="24"/>
              </w:rPr>
              <w:t>8</w:t>
            </w:r>
            <w:r w:rsidR="000F58CF">
              <w:rPr>
                <w:rFonts w:cs="Times New Roman"/>
                <w:iCs/>
                <w:szCs w:val="24"/>
              </w:rPr>
              <w:t>/2025</w:t>
            </w:r>
          </w:p>
        </w:tc>
      </w:tr>
      <w:tr w:rsidR="00CA4766" w:rsidRPr="00422EA8" w14:paraId="7FE90C9E" w14:textId="77777777" w:rsidTr="00CA47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6808" w:type="dxa"/>
          <w:trHeight w:val="283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788DE9" w14:textId="77777777" w:rsidR="00CA4766" w:rsidRPr="00422EA8" w:rsidRDefault="00CA4766" w:rsidP="00CA4766">
            <w:pPr>
              <w:spacing w:line="276" w:lineRule="auto"/>
              <w:rPr>
                <w:rFonts w:cs="Times New Roman"/>
                <w:iCs/>
                <w:szCs w:val="24"/>
              </w:rPr>
            </w:pPr>
          </w:p>
        </w:tc>
      </w:tr>
      <w:tr w:rsidR="00CA4766" w:rsidRPr="00422EA8" w14:paraId="332E57FB" w14:textId="77777777" w:rsidTr="00CA47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3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5F599" w14:textId="77777777" w:rsidR="00CA4766" w:rsidRPr="00422EA8" w:rsidRDefault="00CA4766" w:rsidP="00CA4766">
            <w:pPr>
              <w:spacing w:line="276" w:lineRule="auto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 w:val="0"/>
                <w:iCs/>
                <w:szCs w:val="24"/>
              </w:rPr>
              <w:t>Project Title</w:t>
            </w:r>
            <w:r w:rsidRPr="00422EA8">
              <w:rPr>
                <w:rFonts w:cs="Times New Roman"/>
                <w:i w:val="0"/>
                <w:iCs/>
                <w:szCs w:val="24"/>
              </w:rPr>
              <w:t>:</w:t>
            </w:r>
          </w:p>
        </w:tc>
        <w:tc>
          <w:tcPr>
            <w:tcW w:w="68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FBAD25" w14:textId="7AD77C2A" w:rsidR="00CA4766" w:rsidRPr="00422EA8" w:rsidRDefault="000F58CF" w:rsidP="00CA4766">
            <w:pPr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  <w:r w:rsidRPr="000F58CF">
              <w:rPr>
                <w:rFonts w:cs="Times New Roman"/>
                <w:i w:val="0"/>
                <w:iCs/>
                <w:szCs w:val="24"/>
              </w:rPr>
              <w:t>Buddy: An Interactive Companion Robot for Family</w:t>
            </w:r>
          </w:p>
        </w:tc>
      </w:tr>
      <w:tr w:rsidR="00CA4766" w:rsidRPr="00422EA8" w14:paraId="1754288F" w14:textId="77777777" w:rsidTr="00CA47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21579" w14:textId="77777777" w:rsidR="00CA4766" w:rsidRPr="00422EA8" w:rsidRDefault="00CA4766" w:rsidP="00CA4766">
            <w:pPr>
              <w:spacing w:line="276" w:lineRule="auto"/>
              <w:rPr>
                <w:rFonts w:cs="Times New Roman"/>
                <w:iCs/>
                <w:szCs w:val="24"/>
              </w:rPr>
            </w:pPr>
            <w:r w:rsidRPr="00422EA8">
              <w:rPr>
                <w:rFonts w:cs="Times New Roman"/>
                <w:i w:val="0"/>
                <w:iCs/>
                <w:szCs w:val="24"/>
              </w:rPr>
              <w:t>Topic of Discussion:</w:t>
            </w:r>
          </w:p>
        </w:tc>
        <w:tc>
          <w:tcPr>
            <w:tcW w:w="6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2E7BE7" w14:textId="7B20FC43" w:rsidR="00CA4766" w:rsidRPr="00422EA8" w:rsidRDefault="0012710A" w:rsidP="00CA4766">
            <w:pPr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  <w:r>
              <w:rPr>
                <w:rFonts w:cs="Times New Roman"/>
                <w:i w:val="0"/>
                <w:iCs/>
                <w:szCs w:val="24"/>
              </w:rPr>
              <w:t>Review chapter 1 and 2</w:t>
            </w:r>
          </w:p>
        </w:tc>
      </w:tr>
    </w:tbl>
    <w:p w14:paraId="12A4AF0C" w14:textId="77777777" w:rsidR="00422EA8" w:rsidRDefault="00422E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6944"/>
      </w:tblGrid>
      <w:tr w:rsidR="00422EA8" w:rsidRPr="00422EA8" w14:paraId="0FF431F1" w14:textId="77777777" w:rsidTr="00057635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C2292" w14:textId="77777777" w:rsidR="00422EA8" w:rsidRPr="00422EA8" w:rsidRDefault="00422EA8" w:rsidP="00422EA8">
            <w:pPr>
              <w:spacing w:line="276" w:lineRule="auto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 w:val="0"/>
                <w:iCs/>
                <w:szCs w:val="24"/>
              </w:rPr>
              <w:t>Summary/To-do List:</w:t>
            </w:r>
          </w:p>
        </w:tc>
        <w:tc>
          <w:tcPr>
            <w:tcW w:w="6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71241" w14:textId="77777777" w:rsidR="00422EA8" w:rsidRPr="00422EA8" w:rsidRDefault="00422EA8" w:rsidP="00422EA8">
            <w:pPr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</w:p>
        </w:tc>
      </w:tr>
      <w:tr w:rsidR="00422EA8" w:rsidRPr="00422EA8" w14:paraId="174474E7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2C945D" w14:textId="6EC73D90" w:rsidR="00422EA8" w:rsidRPr="000F58CF" w:rsidRDefault="0012710A" w:rsidP="000F58CF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Cs/>
                <w:szCs w:val="24"/>
              </w:rPr>
              <w:t xml:space="preserve">Fix chapter </w:t>
            </w:r>
            <w:proofErr w:type="gramStart"/>
            <w:r>
              <w:rPr>
                <w:rFonts w:cs="Times New Roman"/>
                <w:iCs/>
                <w:szCs w:val="24"/>
              </w:rPr>
              <w:t>1:background</w:t>
            </w:r>
            <w:proofErr w:type="gramEnd"/>
            <w:r>
              <w:rPr>
                <w:rFonts w:cs="Times New Roman"/>
                <w:iCs/>
                <w:szCs w:val="24"/>
              </w:rPr>
              <w:t>(clarity)</w:t>
            </w:r>
          </w:p>
        </w:tc>
      </w:tr>
      <w:tr w:rsidR="00422EA8" w:rsidRPr="00422EA8" w14:paraId="5AD25F94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456F7A" w14:textId="7029928D" w:rsidR="00422EA8" w:rsidRPr="00F4563E" w:rsidRDefault="0012710A" w:rsidP="00F4563E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Cs/>
                <w:szCs w:val="24"/>
              </w:rPr>
              <w:t>Fix chapter 2: Scope, objective</w:t>
            </w:r>
          </w:p>
        </w:tc>
      </w:tr>
      <w:tr w:rsidR="00422EA8" w:rsidRPr="00422EA8" w14:paraId="2CF1AE8E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3A99CD0" w14:textId="6BC47AA3" w:rsidR="00422EA8" w:rsidRPr="0012710A" w:rsidRDefault="00422EA8" w:rsidP="0012710A">
            <w:pPr>
              <w:spacing w:line="276" w:lineRule="auto"/>
              <w:rPr>
                <w:rFonts w:cs="Times New Roman"/>
                <w:iCs/>
                <w:szCs w:val="24"/>
              </w:rPr>
            </w:pPr>
          </w:p>
        </w:tc>
      </w:tr>
      <w:tr w:rsidR="00422EA8" w:rsidRPr="00422EA8" w14:paraId="0FF729E7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EC25301" w14:textId="2FE4E751" w:rsidR="00422EA8" w:rsidRPr="0012710A" w:rsidRDefault="00422EA8" w:rsidP="0012710A">
            <w:pPr>
              <w:spacing w:line="276" w:lineRule="auto"/>
              <w:rPr>
                <w:rFonts w:cs="Times New Roman"/>
                <w:iCs/>
                <w:szCs w:val="24"/>
              </w:rPr>
            </w:pPr>
          </w:p>
        </w:tc>
      </w:tr>
      <w:tr w:rsidR="00422EA8" w:rsidRPr="00422EA8" w14:paraId="1C869CC5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80F42E9" w14:textId="5AFA5AA0" w:rsidR="00422EA8" w:rsidRPr="0012710A" w:rsidRDefault="00422EA8" w:rsidP="0012710A">
            <w:pPr>
              <w:spacing w:line="276" w:lineRule="auto"/>
              <w:rPr>
                <w:rFonts w:cs="Times New Roman"/>
                <w:iCs/>
                <w:szCs w:val="24"/>
              </w:rPr>
            </w:pPr>
          </w:p>
        </w:tc>
      </w:tr>
      <w:tr w:rsidR="00422EA8" w:rsidRPr="00422EA8" w14:paraId="68FF856F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338E6EA" w14:textId="05E82D87" w:rsidR="00422EA8" w:rsidRPr="0012710A" w:rsidRDefault="00422EA8" w:rsidP="0012710A">
            <w:pPr>
              <w:spacing w:line="276" w:lineRule="auto"/>
              <w:rPr>
                <w:rFonts w:cs="Times New Roman"/>
                <w:iCs/>
                <w:szCs w:val="24"/>
              </w:rPr>
            </w:pPr>
          </w:p>
        </w:tc>
      </w:tr>
      <w:tr w:rsidR="00422EA8" w:rsidRPr="00422EA8" w14:paraId="27C201C2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AED8DA" w14:textId="77777777" w:rsidR="00422EA8" w:rsidRDefault="00422EA8" w:rsidP="00422EA8">
            <w:pPr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</w:p>
        </w:tc>
      </w:tr>
      <w:tr w:rsidR="00422EA8" w:rsidRPr="00422EA8" w14:paraId="5EFEED0D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8CA2BCB" w14:textId="77777777" w:rsidR="00422EA8" w:rsidRDefault="00422EA8" w:rsidP="00422EA8">
            <w:pPr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</w:p>
        </w:tc>
      </w:tr>
      <w:tr w:rsidR="00422EA8" w:rsidRPr="00422EA8" w14:paraId="41B7824B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4D8F18C" w14:textId="77777777" w:rsidR="00422EA8" w:rsidRDefault="00422EA8" w:rsidP="00422EA8">
            <w:pPr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</w:p>
        </w:tc>
      </w:tr>
      <w:tr w:rsidR="00422EA8" w:rsidRPr="00422EA8" w14:paraId="172A1799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0E4998" w14:textId="77777777" w:rsidR="00422EA8" w:rsidRDefault="00422EA8" w:rsidP="00422EA8">
            <w:pPr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</w:p>
        </w:tc>
      </w:tr>
      <w:tr w:rsidR="00422EA8" w:rsidRPr="00422EA8" w14:paraId="3120ACC1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4D81815" w14:textId="77777777" w:rsidR="00422EA8" w:rsidRDefault="00422EA8" w:rsidP="00422EA8">
            <w:pPr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</w:p>
        </w:tc>
      </w:tr>
      <w:tr w:rsidR="00422EA8" w:rsidRPr="00422EA8" w14:paraId="312B0BBB" w14:textId="77777777" w:rsidTr="00422EA8">
        <w:trPr>
          <w:trHeight w:val="454"/>
        </w:trPr>
        <w:tc>
          <w:tcPr>
            <w:tcW w:w="9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903AC2" w14:textId="77777777" w:rsidR="00422EA8" w:rsidRDefault="00422EA8" w:rsidP="00422EA8">
            <w:pPr>
              <w:spacing w:line="276" w:lineRule="auto"/>
              <w:rPr>
                <w:rFonts w:cs="Times New Roman"/>
                <w:i w:val="0"/>
                <w:iCs/>
                <w:szCs w:val="24"/>
              </w:rPr>
            </w:pPr>
          </w:p>
        </w:tc>
      </w:tr>
    </w:tbl>
    <w:p w14:paraId="5B6DC3F2" w14:textId="77777777" w:rsidR="00422EA8" w:rsidRDefault="00422EA8" w:rsidP="00422EA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709"/>
        <w:gridCol w:w="3401"/>
      </w:tblGrid>
      <w:tr w:rsidR="00422EA8" w:rsidRPr="00422EA8" w14:paraId="007BAA40" w14:textId="77777777" w:rsidTr="00F534AA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14:paraId="1D0311E7" w14:textId="77777777" w:rsidR="00422EA8" w:rsidRPr="00422EA8" w:rsidRDefault="00422EA8" w:rsidP="00422EA8">
            <w:pPr>
              <w:rPr>
                <w:rFonts w:cs="Times New Roman"/>
                <w:i w:val="0"/>
                <w:iCs/>
                <w:szCs w:val="24"/>
              </w:rPr>
            </w:pPr>
            <w:r w:rsidRPr="00422EA8">
              <w:rPr>
                <w:rFonts w:cs="Times New Roman"/>
                <w:i w:val="0"/>
                <w:iCs/>
                <w:szCs w:val="24"/>
              </w:rPr>
              <w:t>Group members:</w:t>
            </w:r>
          </w:p>
        </w:tc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9D28F7B" w14:textId="77777777" w:rsidR="00422EA8" w:rsidRPr="00422EA8" w:rsidRDefault="00422EA8" w:rsidP="00422EA8">
            <w:pPr>
              <w:jc w:val="center"/>
              <w:rPr>
                <w:rFonts w:cs="Times New Roman"/>
                <w:iCs/>
                <w:szCs w:val="24"/>
              </w:rPr>
            </w:pP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 w14:paraId="3DD71CE1" w14:textId="77777777" w:rsidR="00422EA8" w:rsidRPr="00422EA8" w:rsidRDefault="00422EA8" w:rsidP="00422EA8">
            <w:pPr>
              <w:jc w:val="center"/>
              <w:rPr>
                <w:rFonts w:cs="Times New Roman"/>
                <w:i w:val="0"/>
                <w:iCs/>
                <w:szCs w:val="24"/>
              </w:rPr>
            </w:pPr>
            <w:r w:rsidRPr="00422EA8">
              <w:rPr>
                <w:rFonts w:cs="Times New Roman"/>
                <w:i w:val="0"/>
                <w:iCs/>
                <w:szCs w:val="24"/>
              </w:rPr>
              <w:t>Advisor</w:t>
            </w:r>
          </w:p>
        </w:tc>
      </w:tr>
      <w:tr w:rsidR="00F534AA" w:rsidRPr="00422EA8" w14:paraId="7EC0CF6F" w14:textId="77777777" w:rsidTr="00F534AA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14:paraId="233F09CE" w14:textId="7DD0A83D" w:rsidR="00F534AA" w:rsidRPr="00422EA8" w:rsidRDefault="00F534AA" w:rsidP="00422EA8">
            <w:pPr>
              <w:rPr>
                <w:rFonts w:cs="Times New Roman"/>
                <w:i w:val="0"/>
                <w:iCs/>
                <w:szCs w:val="24"/>
              </w:rPr>
            </w:pPr>
            <w:r w:rsidRPr="00422EA8">
              <w:rPr>
                <w:rFonts w:cs="Times New Roman"/>
                <w:i w:val="0"/>
                <w:iCs/>
                <w:szCs w:val="24"/>
              </w:rPr>
              <w:t>1.</w:t>
            </w:r>
            <w:r w:rsidR="000F58CF" w:rsidRPr="000F58CF">
              <w:rPr>
                <w:rFonts w:asciiTheme="minorHAnsi" w:hAnsiTheme="minorHAnsi" w:cstheme="minorBidi"/>
                <w:i w:val="0"/>
                <w:kern w:val="2"/>
                <w:sz w:val="22"/>
                <w14:ligatures w14:val="standardContextual"/>
              </w:rPr>
              <w:t xml:space="preserve"> </w:t>
            </w:r>
            <w:r w:rsidR="000F58CF" w:rsidRPr="000F58CF">
              <w:rPr>
                <w:rFonts w:cs="Times New Roman"/>
                <w:i w:val="0"/>
                <w:iCs/>
                <w:szCs w:val="24"/>
              </w:rPr>
              <w:t>Pathanin Opachalearn</w:t>
            </w:r>
            <w:r w:rsidR="000F58CF">
              <w:rPr>
                <w:rFonts w:cs="Times New Roman"/>
                <w:i w:val="0"/>
                <w:iCs/>
                <w:szCs w:val="24"/>
              </w:rPr>
              <w:t xml:space="preserve"> </w:t>
            </w:r>
            <w:r w:rsidR="000F58CF" w:rsidRPr="000F58CF">
              <w:rPr>
                <w:rFonts w:cs="Times New Roman"/>
                <w:i w:val="0"/>
                <w:iCs/>
                <w:szCs w:val="24"/>
              </w:rPr>
              <w:t>6481323</w:t>
            </w:r>
          </w:p>
        </w:tc>
        <w:tc>
          <w:tcPr>
            <w:tcW w:w="709" w:type="dxa"/>
            <w:vMerge/>
            <w:tcBorders>
              <w:left w:val="nil"/>
              <w:bottom w:val="nil"/>
              <w:right w:val="nil"/>
            </w:tcBorders>
          </w:tcPr>
          <w:p w14:paraId="4467F249" w14:textId="77777777" w:rsidR="00F534AA" w:rsidRPr="00422EA8" w:rsidRDefault="00F534AA" w:rsidP="00422EA8">
            <w:pPr>
              <w:jc w:val="center"/>
              <w:rPr>
                <w:rFonts w:cs="Times New Roman"/>
                <w:iCs/>
                <w:szCs w:val="24"/>
              </w:rPr>
            </w:pPr>
          </w:p>
        </w:tc>
        <w:tc>
          <w:tcPr>
            <w:tcW w:w="340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2C6C6AD" w14:textId="77777777" w:rsidR="00F534AA" w:rsidRPr="00422EA8" w:rsidRDefault="00F534AA" w:rsidP="00F534AA">
            <w:pPr>
              <w:jc w:val="center"/>
              <w:rPr>
                <w:rFonts w:cs="Times New Roman"/>
                <w:i w:val="0"/>
                <w:iCs/>
                <w:szCs w:val="24"/>
              </w:rPr>
            </w:pPr>
          </w:p>
        </w:tc>
      </w:tr>
      <w:tr w:rsidR="00F534AA" w:rsidRPr="00422EA8" w14:paraId="3EED6302" w14:textId="77777777" w:rsidTr="005D0B82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14:paraId="45E2C771" w14:textId="769CE627" w:rsidR="00F534AA" w:rsidRPr="00422EA8" w:rsidRDefault="00F534AA" w:rsidP="00422EA8">
            <w:pPr>
              <w:rPr>
                <w:rFonts w:cs="Times New Roman"/>
                <w:i w:val="0"/>
                <w:iCs/>
                <w:szCs w:val="24"/>
              </w:rPr>
            </w:pPr>
            <w:r w:rsidRPr="00422EA8">
              <w:rPr>
                <w:rFonts w:cs="Times New Roman"/>
                <w:i w:val="0"/>
                <w:iCs/>
                <w:szCs w:val="24"/>
              </w:rPr>
              <w:t>2.</w:t>
            </w:r>
            <w:r w:rsidR="000F58CF">
              <w:rPr>
                <w:rFonts w:cs="Times New Roman"/>
                <w:i w:val="0"/>
                <w:iCs/>
                <w:szCs w:val="24"/>
              </w:rPr>
              <w:t xml:space="preserve"> </w:t>
            </w:r>
            <w:r w:rsidR="000F58CF" w:rsidRPr="000F58CF">
              <w:rPr>
                <w:rFonts w:cs="Times New Roman"/>
                <w:i w:val="0"/>
                <w:iCs/>
                <w:szCs w:val="24"/>
              </w:rPr>
              <w:t xml:space="preserve">Thananya </w:t>
            </w:r>
            <w:proofErr w:type="spellStart"/>
            <w:r w:rsidR="000F58CF" w:rsidRPr="000F58CF">
              <w:rPr>
                <w:rFonts w:cs="Times New Roman"/>
                <w:i w:val="0"/>
                <w:iCs/>
                <w:szCs w:val="24"/>
              </w:rPr>
              <w:t>Osochpromma</w:t>
            </w:r>
            <w:proofErr w:type="spellEnd"/>
            <w:r w:rsidR="000F58CF">
              <w:rPr>
                <w:rFonts w:cs="Times New Roman"/>
                <w:i w:val="0"/>
                <w:iCs/>
                <w:szCs w:val="24"/>
              </w:rPr>
              <w:t xml:space="preserve"> 6481299</w:t>
            </w:r>
          </w:p>
        </w:tc>
        <w:tc>
          <w:tcPr>
            <w:tcW w:w="709" w:type="dxa"/>
            <w:vMerge/>
            <w:tcBorders>
              <w:left w:val="nil"/>
              <w:bottom w:val="nil"/>
              <w:right w:val="nil"/>
            </w:tcBorders>
          </w:tcPr>
          <w:p w14:paraId="280A061B" w14:textId="77777777" w:rsidR="00F534AA" w:rsidRPr="00422EA8" w:rsidRDefault="00F534AA" w:rsidP="00422EA8">
            <w:pPr>
              <w:jc w:val="center"/>
              <w:rPr>
                <w:rFonts w:cs="Times New Roman"/>
                <w:iCs/>
                <w:szCs w:val="24"/>
              </w:rPr>
            </w:pPr>
          </w:p>
        </w:tc>
        <w:tc>
          <w:tcPr>
            <w:tcW w:w="3401" w:type="dxa"/>
            <w:vMerge/>
            <w:tcBorders>
              <w:left w:val="nil"/>
              <w:right w:val="nil"/>
            </w:tcBorders>
          </w:tcPr>
          <w:p w14:paraId="2398FB4C" w14:textId="77777777" w:rsidR="00F534AA" w:rsidRPr="00422EA8" w:rsidRDefault="00F534AA" w:rsidP="00422EA8">
            <w:pPr>
              <w:jc w:val="center"/>
              <w:rPr>
                <w:rFonts w:cs="Times New Roman"/>
                <w:i w:val="0"/>
                <w:iCs/>
                <w:szCs w:val="24"/>
              </w:rPr>
            </w:pPr>
          </w:p>
        </w:tc>
      </w:tr>
      <w:tr w:rsidR="00F534AA" w:rsidRPr="00422EA8" w14:paraId="53821D17" w14:textId="77777777" w:rsidTr="00F534AA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14:paraId="33FC19BF" w14:textId="3E5F6FDC" w:rsidR="00F534AA" w:rsidRPr="00422EA8" w:rsidRDefault="00F534AA" w:rsidP="00422EA8">
            <w:pPr>
              <w:rPr>
                <w:rFonts w:cs="Times New Roman"/>
                <w:i w:val="0"/>
                <w:iCs/>
                <w:szCs w:val="24"/>
              </w:rPr>
            </w:pPr>
            <w:r w:rsidRPr="00422EA8">
              <w:rPr>
                <w:rFonts w:cs="Times New Roman"/>
                <w:i w:val="0"/>
                <w:iCs/>
                <w:szCs w:val="24"/>
              </w:rPr>
              <w:t>3.</w:t>
            </w:r>
            <w:r w:rsidR="000F58CF">
              <w:rPr>
                <w:rFonts w:cs="Times New Roman"/>
                <w:i w:val="0"/>
                <w:iCs/>
                <w:szCs w:val="24"/>
              </w:rPr>
              <w:t xml:space="preserve"> </w:t>
            </w:r>
            <w:proofErr w:type="spellStart"/>
            <w:r w:rsidR="000F58CF" w:rsidRPr="000F58CF">
              <w:rPr>
                <w:rFonts w:cs="Times New Roman"/>
                <w:i w:val="0"/>
                <w:iCs/>
                <w:szCs w:val="24"/>
              </w:rPr>
              <w:t>Suttikarn</w:t>
            </w:r>
            <w:proofErr w:type="spellEnd"/>
            <w:r w:rsidR="000F58CF" w:rsidRPr="000F58CF">
              <w:rPr>
                <w:rFonts w:cs="Times New Roman"/>
                <w:i w:val="0"/>
                <w:iCs/>
                <w:szCs w:val="24"/>
              </w:rPr>
              <w:t xml:space="preserve"> </w:t>
            </w:r>
            <w:proofErr w:type="spellStart"/>
            <w:r w:rsidR="000F58CF" w:rsidRPr="000F58CF">
              <w:rPr>
                <w:rFonts w:cs="Times New Roman"/>
                <w:i w:val="0"/>
                <w:iCs/>
                <w:szCs w:val="24"/>
              </w:rPr>
              <w:t>Khuntong</w:t>
            </w:r>
            <w:proofErr w:type="spellEnd"/>
            <w:r w:rsidR="000F58CF" w:rsidRPr="000F58CF">
              <w:rPr>
                <w:rFonts w:cs="Times New Roman"/>
                <w:i w:val="0"/>
                <w:iCs/>
                <w:szCs w:val="24"/>
              </w:rPr>
              <w:t xml:space="preserve"> 6481305</w:t>
            </w:r>
          </w:p>
        </w:tc>
        <w:tc>
          <w:tcPr>
            <w:tcW w:w="709" w:type="dxa"/>
            <w:vMerge/>
            <w:tcBorders>
              <w:left w:val="nil"/>
              <w:bottom w:val="nil"/>
              <w:right w:val="nil"/>
            </w:tcBorders>
          </w:tcPr>
          <w:p w14:paraId="69747BF1" w14:textId="77777777" w:rsidR="00F534AA" w:rsidRPr="00422EA8" w:rsidRDefault="00F534AA" w:rsidP="00422EA8">
            <w:pPr>
              <w:jc w:val="center"/>
              <w:rPr>
                <w:rFonts w:cs="Times New Roman"/>
                <w:iCs/>
                <w:szCs w:val="24"/>
              </w:rPr>
            </w:pPr>
          </w:p>
        </w:tc>
        <w:tc>
          <w:tcPr>
            <w:tcW w:w="3401" w:type="dxa"/>
            <w:vMerge w:val="restart"/>
            <w:tcBorders>
              <w:left w:val="nil"/>
              <w:right w:val="nil"/>
            </w:tcBorders>
            <w:vAlign w:val="center"/>
          </w:tcPr>
          <w:p w14:paraId="34C3B84C" w14:textId="24B543CD" w:rsidR="00F534AA" w:rsidRPr="00422EA8" w:rsidRDefault="00F534AA" w:rsidP="00F534AA">
            <w:pPr>
              <w:jc w:val="center"/>
              <w:rPr>
                <w:rFonts w:cs="Times New Roman"/>
                <w:i w:val="0"/>
                <w:iCs/>
                <w:szCs w:val="24"/>
              </w:rPr>
            </w:pPr>
            <w:proofErr w:type="gramStart"/>
            <w:r>
              <w:rPr>
                <w:rFonts w:cs="Times New Roman"/>
                <w:i w:val="0"/>
                <w:iCs/>
                <w:szCs w:val="24"/>
              </w:rPr>
              <w:t>(</w:t>
            </w:r>
            <w:r w:rsidR="006648A1">
              <w:rPr>
                <w:rFonts w:cs="Times New Roman"/>
                <w:i w:val="0"/>
                <w:iCs/>
                <w:szCs w:val="24"/>
              </w:rPr>
              <w:t xml:space="preserve">  </w:t>
            </w:r>
            <w:proofErr w:type="gramEnd"/>
            <w:r w:rsidR="006648A1">
              <w:rPr>
                <w:rFonts w:cs="Times New Roman"/>
                <w:i w:val="0"/>
                <w:iCs/>
                <w:szCs w:val="24"/>
              </w:rPr>
              <w:t xml:space="preserve">     </w:t>
            </w:r>
            <w:r w:rsidR="006648A1" w:rsidRPr="006648A1">
              <w:rPr>
                <w:i w:val="0"/>
                <w:iCs/>
                <w:szCs w:val="24"/>
                <w:cs/>
              </w:rPr>
              <w:t>ผศ.ดร. กลกรณ์ วงศ์ภาติกะเสรี</w:t>
            </w:r>
            <w:r w:rsidR="006648A1">
              <w:rPr>
                <w:i w:val="0"/>
                <w:iCs/>
                <w:szCs w:val="24"/>
              </w:rPr>
              <w:t xml:space="preserve"> </w:t>
            </w:r>
            <w:r>
              <w:rPr>
                <w:rFonts w:cs="Times New Roman"/>
                <w:i w:val="0"/>
                <w:iCs/>
                <w:szCs w:val="24"/>
              </w:rPr>
              <w:tab/>
              <w:t>)</w:t>
            </w:r>
          </w:p>
        </w:tc>
      </w:tr>
      <w:tr w:rsidR="00F534AA" w:rsidRPr="00422EA8" w14:paraId="781EE638" w14:textId="77777777" w:rsidTr="001E3BD9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14:paraId="41A2E142" w14:textId="7BAE6B6A" w:rsidR="00F534AA" w:rsidRPr="00422EA8" w:rsidRDefault="00F534AA" w:rsidP="00422EA8">
            <w:pPr>
              <w:rPr>
                <w:rFonts w:cs="Times New Roman"/>
                <w:i w:val="0"/>
                <w:iCs/>
                <w:szCs w:val="24"/>
              </w:rPr>
            </w:pPr>
          </w:p>
        </w:tc>
        <w:tc>
          <w:tcPr>
            <w:tcW w:w="709" w:type="dxa"/>
            <w:vMerge/>
            <w:tcBorders>
              <w:left w:val="nil"/>
              <w:bottom w:val="nil"/>
              <w:right w:val="nil"/>
            </w:tcBorders>
          </w:tcPr>
          <w:p w14:paraId="20A87C04" w14:textId="77777777" w:rsidR="00F534AA" w:rsidRPr="00422EA8" w:rsidRDefault="00F534AA" w:rsidP="00422EA8">
            <w:pPr>
              <w:jc w:val="center"/>
              <w:rPr>
                <w:rFonts w:cs="Times New Roman"/>
                <w:iCs/>
                <w:szCs w:val="24"/>
              </w:rPr>
            </w:pPr>
          </w:p>
        </w:tc>
        <w:tc>
          <w:tcPr>
            <w:tcW w:w="3401" w:type="dxa"/>
            <w:vMerge/>
            <w:tcBorders>
              <w:left w:val="nil"/>
              <w:bottom w:val="nil"/>
              <w:right w:val="nil"/>
            </w:tcBorders>
          </w:tcPr>
          <w:p w14:paraId="7AAA7386" w14:textId="77777777" w:rsidR="00F534AA" w:rsidRPr="00422EA8" w:rsidRDefault="00F534AA" w:rsidP="00F534AA">
            <w:pPr>
              <w:jc w:val="center"/>
              <w:rPr>
                <w:rFonts w:cs="Times New Roman"/>
                <w:i w:val="0"/>
                <w:iCs/>
                <w:szCs w:val="24"/>
              </w:rPr>
            </w:pPr>
          </w:p>
        </w:tc>
      </w:tr>
      <w:tr w:rsidR="00422EA8" w:rsidRPr="00422EA8" w14:paraId="3D849339" w14:textId="77777777" w:rsidTr="00422EA8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14:paraId="5472ED00" w14:textId="77777777" w:rsidR="00422EA8" w:rsidRPr="00422EA8" w:rsidRDefault="00422EA8" w:rsidP="00422EA8">
            <w:pPr>
              <w:rPr>
                <w:rFonts w:cs="Times New Roman"/>
                <w:iCs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7FB002D" w14:textId="77777777" w:rsidR="00422EA8" w:rsidRPr="00422EA8" w:rsidRDefault="00422EA8" w:rsidP="00422EA8">
            <w:pPr>
              <w:jc w:val="center"/>
              <w:rPr>
                <w:rFonts w:cs="Times New Roman"/>
                <w:iCs/>
                <w:szCs w:val="24"/>
              </w:rPr>
            </w:pP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 w14:paraId="53429CC2" w14:textId="585E30D5" w:rsidR="00422EA8" w:rsidRPr="00422EA8" w:rsidRDefault="00F534AA" w:rsidP="00422EA8">
            <w:pPr>
              <w:jc w:val="center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Cs/>
                <w:szCs w:val="24"/>
              </w:rPr>
              <w:t>__</w:t>
            </w:r>
            <w:r w:rsidR="00E22813">
              <w:rPr>
                <w:rFonts w:cs="Times New Roman"/>
                <w:iCs/>
                <w:szCs w:val="24"/>
              </w:rPr>
              <w:t>2</w:t>
            </w:r>
            <w:r>
              <w:rPr>
                <w:rFonts w:cs="Times New Roman"/>
                <w:iCs/>
                <w:szCs w:val="24"/>
              </w:rPr>
              <w:t>__/__</w:t>
            </w:r>
            <w:r w:rsidR="006648A1">
              <w:rPr>
                <w:rFonts w:cs="Times New Roman"/>
                <w:iCs/>
                <w:szCs w:val="24"/>
              </w:rPr>
              <w:t>2</w:t>
            </w:r>
            <w:r w:rsidR="0012710A">
              <w:rPr>
                <w:rFonts w:cs="Times New Roman"/>
                <w:iCs/>
                <w:szCs w:val="24"/>
              </w:rPr>
              <w:t>8</w:t>
            </w:r>
            <w:r>
              <w:rPr>
                <w:rFonts w:cs="Times New Roman"/>
                <w:iCs/>
                <w:szCs w:val="24"/>
              </w:rPr>
              <w:t>__ /_</w:t>
            </w:r>
            <w:r w:rsidR="00E22813">
              <w:rPr>
                <w:rFonts w:cs="Times New Roman"/>
                <w:iCs/>
                <w:szCs w:val="24"/>
              </w:rPr>
              <w:t>2025</w:t>
            </w:r>
            <w:r>
              <w:rPr>
                <w:rFonts w:cs="Times New Roman"/>
                <w:iCs/>
                <w:szCs w:val="24"/>
              </w:rPr>
              <w:t xml:space="preserve">___    </w:t>
            </w:r>
          </w:p>
        </w:tc>
      </w:tr>
    </w:tbl>
    <w:p w14:paraId="2210B5E5" w14:textId="77777777" w:rsidR="00422EA8" w:rsidRPr="00422EA8" w:rsidRDefault="00422EA8" w:rsidP="006648A1">
      <w:pPr>
        <w:rPr>
          <w:rFonts w:ascii="Times New Roman" w:hAnsi="Times New Roman" w:cs="Times New Roman"/>
          <w:sz w:val="24"/>
          <w:szCs w:val="24"/>
        </w:rPr>
      </w:pPr>
    </w:p>
    <w:sectPr w:rsidR="00422EA8" w:rsidRPr="00422EA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5FBB2" w14:textId="77777777" w:rsidR="00894A1A" w:rsidRDefault="00894A1A" w:rsidP="00866F77">
      <w:pPr>
        <w:spacing w:after="0" w:line="240" w:lineRule="auto"/>
      </w:pPr>
      <w:r>
        <w:separator/>
      </w:r>
    </w:p>
  </w:endnote>
  <w:endnote w:type="continuationSeparator" w:id="0">
    <w:p w14:paraId="39CEE137" w14:textId="77777777" w:rsidR="00894A1A" w:rsidRDefault="00894A1A" w:rsidP="00866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9AEC" w14:textId="77777777" w:rsidR="00894A1A" w:rsidRDefault="00894A1A" w:rsidP="00866F77">
      <w:pPr>
        <w:spacing w:after="0" w:line="240" w:lineRule="auto"/>
      </w:pPr>
      <w:r>
        <w:separator/>
      </w:r>
    </w:p>
  </w:footnote>
  <w:footnote w:type="continuationSeparator" w:id="0">
    <w:p w14:paraId="43212BDB" w14:textId="77777777" w:rsidR="00894A1A" w:rsidRDefault="00894A1A" w:rsidP="00866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7A8C7" w14:textId="77777777" w:rsidR="00866F77" w:rsidRDefault="00866F77" w:rsidP="00866F77">
    <w:pPr>
      <w:pStyle w:val="Header"/>
      <w:tabs>
        <w:tab w:val="center" w:pos="4320"/>
        <w:tab w:val="right" w:pos="9000"/>
      </w:tabs>
      <w:spacing w:line="276" w:lineRule="auto"/>
      <w:ind w:right="344"/>
      <w:jc w:val="center"/>
      <w:rPr>
        <w:noProof/>
      </w:rPr>
    </w:pPr>
    <w:r>
      <w:rPr>
        <w:noProof/>
      </w:rPr>
      <w:drawing>
        <wp:inline distT="0" distB="0" distL="0" distR="0" wp14:anchorId="430343A0" wp14:editId="6F462A83">
          <wp:extent cx="457200" cy="457200"/>
          <wp:effectExtent l="0" t="0" r="0" b="0"/>
          <wp:docPr id="11" name="Picture 11" descr="Description: update%20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Description: update%20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49"/>
      <w:gridCol w:w="4611"/>
    </w:tblGrid>
    <w:tr w:rsidR="005A5345" w:rsidRPr="005A5345" w14:paraId="289D8740" w14:textId="77777777" w:rsidTr="005A5345">
      <w:trPr>
        <w:trHeight w:val="20"/>
      </w:trPr>
      <w:tc>
        <w:tcPr>
          <w:tcW w:w="2537" w:type="pct"/>
          <w:vAlign w:val="center"/>
        </w:tcPr>
        <w:p w14:paraId="55F2D254" w14:textId="77777777" w:rsidR="00866F77" w:rsidRPr="005A5345" w:rsidRDefault="005A5345" w:rsidP="005A5345">
          <w:pPr>
            <w:pStyle w:val="Header"/>
            <w:tabs>
              <w:tab w:val="left" w:pos="4770"/>
              <w:tab w:val="right" w:pos="9000"/>
            </w:tabs>
            <w:rPr>
              <w:rFonts w:cs="Times New Roman"/>
              <w:i w:val="0"/>
              <w:iCs/>
              <w:sz w:val="21"/>
              <w:szCs w:val="21"/>
            </w:rPr>
          </w:pPr>
          <w:r w:rsidRPr="005A5345">
            <w:rPr>
              <w:rFonts w:cs="Times New Roman"/>
              <w:i w:val="0"/>
              <w:iCs/>
              <w:sz w:val="21"/>
              <w:szCs w:val="21"/>
            </w:rPr>
            <w:t>Faculty of Engineering</w:t>
          </w:r>
          <w:r>
            <w:rPr>
              <w:rFonts w:cs="Times New Roman"/>
              <w:i w:val="0"/>
              <w:iCs/>
              <w:sz w:val="21"/>
              <w:szCs w:val="21"/>
            </w:rPr>
            <w:br/>
            <w:t>T</w:t>
          </w:r>
          <w:r w:rsidR="009A37D6">
            <w:rPr>
              <w:rFonts w:cs="Times New Roman"/>
              <w:i w:val="0"/>
              <w:iCs/>
              <w:sz w:val="21"/>
              <w:szCs w:val="21"/>
            </w:rPr>
            <w:t>1</w:t>
          </w:r>
          <w:r>
            <w:rPr>
              <w:rFonts w:cs="Times New Roman"/>
              <w:i w:val="0"/>
              <w:iCs/>
              <w:sz w:val="21"/>
              <w:szCs w:val="21"/>
            </w:rPr>
            <w:t>/2024</w:t>
          </w:r>
        </w:p>
      </w:tc>
      <w:tc>
        <w:tcPr>
          <w:tcW w:w="2463" w:type="pct"/>
          <w:vAlign w:val="center"/>
        </w:tcPr>
        <w:p w14:paraId="5F7BBA0E" w14:textId="77777777" w:rsidR="00866F77" w:rsidRPr="005A5345" w:rsidRDefault="005A5345" w:rsidP="005A5345">
          <w:pPr>
            <w:pStyle w:val="Header"/>
            <w:tabs>
              <w:tab w:val="right" w:pos="9000"/>
            </w:tabs>
            <w:jc w:val="right"/>
            <w:rPr>
              <w:rFonts w:cs="Times New Roman"/>
              <w:i w:val="0"/>
              <w:iCs/>
              <w:sz w:val="21"/>
              <w:szCs w:val="21"/>
            </w:rPr>
          </w:pPr>
          <w:r w:rsidRPr="005A5345">
            <w:rPr>
              <w:rFonts w:cs="Times New Roman"/>
              <w:i w:val="0"/>
              <w:iCs/>
              <w:sz w:val="21"/>
              <w:szCs w:val="21"/>
            </w:rPr>
            <w:t>Mahidol University International College</w:t>
          </w:r>
          <w:r>
            <w:rPr>
              <w:rFonts w:cs="Times New Roman"/>
              <w:i w:val="0"/>
              <w:iCs/>
              <w:sz w:val="21"/>
              <w:szCs w:val="21"/>
            </w:rPr>
            <w:br/>
          </w:r>
          <w:r w:rsidRPr="005A5345">
            <w:rPr>
              <w:rFonts w:cs="Times New Roman"/>
              <w:i w:val="0"/>
              <w:iCs/>
              <w:sz w:val="21"/>
              <w:szCs w:val="21"/>
            </w:rPr>
            <w:t>(MUIC)</w:t>
          </w:r>
        </w:p>
      </w:tc>
    </w:tr>
  </w:tbl>
  <w:p w14:paraId="3E5A65C3" w14:textId="77777777" w:rsidR="00866F77" w:rsidRDefault="00866F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7B9E"/>
    <w:multiLevelType w:val="hybridMultilevel"/>
    <w:tmpl w:val="19E258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801F4"/>
    <w:multiLevelType w:val="multilevel"/>
    <w:tmpl w:val="C1FEA69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lowerRoman"/>
      <w:lvlText w:val="%4."/>
      <w:lvlJc w:val="righ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AA322B2"/>
    <w:multiLevelType w:val="hybridMultilevel"/>
    <w:tmpl w:val="70E6AD50"/>
    <w:lvl w:ilvl="0" w:tplc="8AFC56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1867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844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2CD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1EF4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D666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6EE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B0AB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4C36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46865E4"/>
    <w:multiLevelType w:val="multilevel"/>
    <w:tmpl w:val="8F8A48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6026602"/>
    <w:multiLevelType w:val="hybridMultilevel"/>
    <w:tmpl w:val="5860F4C0"/>
    <w:lvl w:ilvl="0" w:tplc="9BEC26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7132A"/>
    <w:multiLevelType w:val="multilevel"/>
    <w:tmpl w:val="EF7608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2E12DB3"/>
    <w:multiLevelType w:val="multilevel"/>
    <w:tmpl w:val="89D054CC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71A2976"/>
    <w:multiLevelType w:val="hybridMultilevel"/>
    <w:tmpl w:val="8132CC38"/>
    <w:lvl w:ilvl="0" w:tplc="D24A1BE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411C17"/>
    <w:multiLevelType w:val="hybridMultilevel"/>
    <w:tmpl w:val="C2885104"/>
    <w:lvl w:ilvl="0" w:tplc="CB588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AC669E"/>
    <w:multiLevelType w:val="hybridMultilevel"/>
    <w:tmpl w:val="61CC3BF4"/>
    <w:lvl w:ilvl="0" w:tplc="53900F8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F79A3"/>
    <w:multiLevelType w:val="multilevel"/>
    <w:tmpl w:val="1C0C52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77348BB"/>
    <w:multiLevelType w:val="hybridMultilevel"/>
    <w:tmpl w:val="01F44C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3407AB"/>
    <w:multiLevelType w:val="hybridMultilevel"/>
    <w:tmpl w:val="C810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72B7C"/>
    <w:multiLevelType w:val="hybridMultilevel"/>
    <w:tmpl w:val="4A9A7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3231E"/>
    <w:multiLevelType w:val="hybridMultilevel"/>
    <w:tmpl w:val="A71EC12A"/>
    <w:lvl w:ilvl="0" w:tplc="9BEC26B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6E61A4"/>
    <w:multiLevelType w:val="hybridMultilevel"/>
    <w:tmpl w:val="BD8C1308"/>
    <w:lvl w:ilvl="0" w:tplc="96ACE44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D749DD"/>
    <w:multiLevelType w:val="multilevel"/>
    <w:tmpl w:val="B516AF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3B2691B"/>
    <w:multiLevelType w:val="hybridMultilevel"/>
    <w:tmpl w:val="FDB46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0E3E1E"/>
    <w:multiLevelType w:val="multilevel"/>
    <w:tmpl w:val="362204F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4B04C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63647E1"/>
    <w:multiLevelType w:val="hybridMultilevel"/>
    <w:tmpl w:val="8B0E0F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052444"/>
    <w:multiLevelType w:val="multilevel"/>
    <w:tmpl w:val="07244C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10807850">
    <w:abstractNumId w:val="17"/>
  </w:num>
  <w:num w:numId="2" w16cid:durableId="2006011301">
    <w:abstractNumId w:val="19"/>
  </w:num>
  <w:num w:numId="3" w16cid:durableId="1644114405">
    <w:abstractNumId w:val="12"/>
  </w:num>
  <w:num w:numId="4" w16cid:durableId="2118331282">
    <w:abstractNumId w:val="11"/>
  </w:num>
  <w:num w:numId="5" w16cid:durableId="1974482562">
    <w:abstractNumId w:val="6"/>
  </w:num>
  <w:num w:numId="6" w16cid:durableId="1812286648">
    <w:abstractNumId w:val="8"/>
  </w:num>
  <w:num w:numId="7" w16cid:durableId="226645380">
    <w:abstractNumId w:val="20"/>
  </w:num>
  <w:num w:numId="8" w16cid:durableId="1843624310">
    <w:abstractNumId w:val="21"/>
  </w:num>
  <w:num w:numId="9" w16cid:durableId="738137864">
    <w:abstractNumId w:val="3"/>
  </w:num>
  <w:num w:numId="10" w16cid:durableId="765275841">
    <w:abstractNumId w:val="18"/>
  </w:num>
  <w:num w:numId="11" w16cid:durableId="645084691">
    <w:abstractNumId w:val="1"/>
  </w:num>
  <w:num w:numId="12" w16cid:durableId="1983997681">
    <w:abstractNumId w:val="7"/>
  </w:num>
  <w:num w:numId="13" w16cid:durableId="1583442169">
    <w:abstractNumId w:val="16"/>
  </w:num>
  <w:num w:numId="14" w16cid:durableId="1081831154">
    <w:abstractNumId w:val="10"/>
  </w:num>
  <w:num w:numId="15" w16cid:durableId="1797329079">
    <w:abstractNumId w:val="5"/>
  </w:num>
  <w:num w:numId="16" w16cid:durableId="1093360517">
    <w:abstractNumId w:val="2"/>
  </w:num>
  <w:num w:numId="17" w16cid:durableId="1220554181">
    <w:abstractNumId w:val="15"/>
  </w:num>
  <w:num w:numId="18" w16cid:durableId="1555119841">
    <w:abstractNumId w:val="0"/>
  </w:num>
  <w:num w:numId="19" w16cid:durableId="1552308647">
    <w:abstractNumId w:val="4"/>
  </w:num>
  <w:num w:numId="20" w16cid:durableId="84691948">
    <w:abstractNumId w:val="14"/>
  </w:num>
  <w:num w:numId="21" w16cid:durableId="1556117369">
    <w:abstractNumId w:val="9"/>
  </w:num>
  <w:num w:numId="22" w16cid:durableId="20661014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CF"/>
    <w:rsid w:val="000157B4"/>
    <w:rsid w:val="00021637"/>
    <w:rsid w:val="0004538E"/>
    <w:rsid w:val="00057635"/>
    <w:rsid w:val="00066145"/>
    <w:rsid w:val="00073837"/>
    <w:rsid w:val="00077FD1"/>
    <w:rsid w:val="00097DB2"/>
    <w:rsid w:val="000B0975"/>
    <w:rsid w:val="000D24F4"/>
    <w:rsid w:val="000E07AD"/>
    <w:rsid w:val="000F58CF"/>
    <w:rsid w:val="00116BB6"/>
    <w:rsid w:val="00121BB4"/>
    <w:rsid w:val="0012710A"/>
    <w:rsid w:val="00131635"/>
    <w:rsid w:val="00134D09"/>
    <w:rsid w:val="00157ECD"/>
    <w:rsid w:val="0016161F"/>
    <w:rsid w:val="00161B8B"/>
    <w:rsid w:val="001633DE"/>
    <w:rsid w:val="00164340"/>
    <w:rsid w:val="00172062"/>
    <w:rsid w:val="00192A02"/>
    <w:rsid w:val="001A0BEE"/>
    <w:rsid w:val="001A6940"/>
    <w:rsid w:val="001C1CD4"/>
    <w:rsid w:val="002146BB"/>
    <w:rsid w:val="00240D0C"/>
    <w:rsid w:val="0024212B"/>
    <w:rsid w:val="002434C4"/>
    <w:rsid w:val="0024454C"/>
    <w:rsid w:val="00251D5F"/>
    <w:rsid w:val="002531A6"/>
    <w:rsid w:val="002A6B62"/>
    <w:rsid w:val="002A6B80"/>
    <w:rsid w:val="002B6D75"/>
    <w:rsid w:val="002D5889"/>
    <w:rsid w:val="002F4E1F"/>
    <w:rsid w:val="00306EFC"/>
    <w:rsid w:val="0032486B"/>
    <w:rsid w:val="00352317"/>
    <w:rsid w:val="00354EDA"/>
    <w:rsid w:val="00355959"/>
    <w:rsid w:val="003A72F8"/>
    <w:rsid w:val="003A7D90"/>
    <w:rsid w:val="003C6AA8"/>
    <w:rsid w:val="003F7765"/>
    <w:rsid w:val="00412056"/>
    <w:rsid w:val="00422EA8"/>
    <w:rsid w:val="00423D55"/>
    <w:rsid w:val="004446AD"/>
    <w:rsid w:val="00463E71"/>
    <w:rsid w:val="004663D3"/>
    <w:rsid w:val="00467E01"/>
    <w:rsid w:val="004708FC"/>
    <w:rsid w:val="00491315"/>
    <w:rsid w:val="00494939"/>
    <w:rsid w:val="004951D5"/>
    <w:rsid w:val="004C0228"/>
    <w:rsid w:val="004D2E40"/>
    <w:rsid w:val="004E09ED"/>
    <w:rsid w:val="004E516C"/>
    <w:rsid w:val="004E6F12"/>
    <w:rsid w:val="004E7A1F"/>
    <w:rsid w:val="004F27C2"/>
    <w:rsid w:val="00507DA2"/>
    <w:rsid w:val="0051464F"/>
    <w:rsid w:val="00552254"/>
    <w:rsid w:val="005645A6"/>
    <w:rsid w:val="005711BA"/>
    <w:rsid w:val="00584237"/>
    <w:rsid w:val="00590B90"/>
    <w:rsid w:val="0059752B"/>
    <w:rsid w:val="005A1AD6"/>
    <w:rsid w:val="005A3263"/>
    <w:rsid w:val="005A5345"/>
    <w:rsid w:val="005B2666"/>
    <w:rsid w:val="005B30C3"/>
    <w:rsid w:val="005B64CF"/>
    <w:rsid w:val="005B6CC1"/>
    <w:rsid w:val="005C29A2"/>
    <w:rsid w:val="005E1CC6"/>
    <w:rsid w:val="0062197B"/>
    <w:rsid w:val="00626075"/>
    <w:rsid w:val="00636D32"/>
    <w:rsid w:val="00645DB3"/>
    <w:rsid w:val="00647853"/>
    <w:rsid w:val="0065704E"/>
    <w:rsid w:val="006577FD"/>
    <w:rsid w:val="006604C5"/>
    <w:rsid w:val="006644D5"/>
    <w:rsid w:val="006648A1"/>
    <w:rsid w:val="0066701E"/>
    <w:rsid w:val="00684DF3"/>
    <w:rsid w:val="006940D3"/>
    <w:rsid w:val="0069580C"/>
    <w:rsid w:val="006A29F8"/>
    <w:rsid w:val="006B1F56"/>
    <w:rsid w:val="006C4777"/>
    <w:rsid w:val="006D1CFF"/>
    <w:rsid w:val="006E1297"/>
    <w:rsid w:val="00700E1A"/>
    <w:rsid w:val="00706391"/>
    <w:rsid w:val="00720D1E"/>
    <w:rsid w:val="00731E6C"/>
    <w:rsid w:val="007510C0"/>
    <w:rsid w:val="0076533F"/>
    <w:rsid w:val="00774E66"/>
    <w:rsid w:val="0079282F"/>
    <w:rsid w:val="0079505F"/>
    <w:rsid w:val="007E7CE1"/>
    <w:rsid w:val="007F454B"/>
    <w:rsid w:val="00800A8F"/>
    <w:rsid w:val="00801A8F"/>
    <w:rsid w:val="0080587C"/>
    <w:rsid w:val="008101A2"/>
    <w:rsid w:val="00824E15"/>
    <w:rsid w:val="00826ED5"/>
    <w:rsid w:val="00853F4C"/>
    <w:rsid w:val="00866F77"/>
    <w:rsid w:val="00894A1A"/>
    <w:rsid w:val="008A258E"/>
    <w:rsid w:val="008A2F93"/>
    <w:rsid w:val="008B729B"/>
    <w:rsid w:val="008C40CF"/>
    <w:rsid w:val="008D4FDD"/>
    <w:rsid w:val="008E558F"/>
    <w:rsid w:val="00934D79"/>
    <w:rsid w:val="00936E72"/>
    <w:rsid w:val="00937E8D"/>
    <w:rsid w:val="00943DA2"/>
    <w:rsid w:val="00952307"/>
    <w:rsid w:val="0097162C"/>
    <w:rsid w:val="009735EE"/>
    <w:rsid w:val="00983C74"/>
    <w:rsid w:val="0099394E"/>
    <w:rsid w:val="009A02DB"/>
    <w:rsid w:val="009A37D6"/>
    <w:rsid w:val="009A39E7"/>
    <w:rsid w:val="009A3F6A"/>
    <w:rsid w:val="009B41D7"/>
    <w:rsid w:val="009C38AD"/>
    <w:rsid w:val="009D20C4"/>
    <w:rsid w:val="009D555E"/>
    <w:rsid w:val="009E09C9"/>
    <w:rsid w:val="009F7983"/>
    <w:rsid w:val="00A637C5"/>
    <w:rsid w:val="00A63E4F"/>
    <w:rsid w:val="00A65047"/>
    <w:rsid w:val="00A6665E"/>
    <w:rsid w:val="00A770D0"/>
    <w:rsid w:val="00A93446"/>
    <w:rsid w:val="00AA28E4"/>
    <w:rsid w:val="00AA2E16"/>
    <w:rsid w:val="00AA60A3"/>
    <w:rsid w:val="00AB4270"/>
    <w:rsid w:val="00AE3C3C"/>
    <w:rsid w:val="00AF0A97"/>
    <w:rsid w:val="00AF57A7"/>
    <w:rsid w:val="00AF595D"/>
    <w:rsid w:val="00B1539F"/>
    <w:rsid w:val="00B40FE6"/>
    <w:rsid w:val="00B5169E"/>
    <w:rsid w:val="00B60DDB"/>
    <w:rsid w:val="00B94522"/>
    <w:rsid w:val="00BD29F3"/>
    <w:rsid w:val="00C15744"/>
    <w:rsid w:val="00C3795A"/>
    <w:rsid w:val="00C46EA3"/>
    <w:rsid w:val="00C475D2"/>
    <w:rsid w:val="00C50D6E"/>
    <w:rsid w:val="00C64CCB"/>
    <w:rsid w:val="00CA24EF"/>
    <w:rsid w:val="00CA4766"/>
    <w:rsid w:val="00CC32F1"/>
    <w:rsid w:val="00CC5E85"/>
    <w:rsid w:val="00CC5F16"/>
    <w:rsid w:val="00CC620A"/>
    <w:rsid w:val="00CF0190"/>
    <w:rsid w:val="00CF5C18"/>
    <w:rsid w:val="00CF7F20"/>
    <w:rsid w:val="00D05B5A"/>
    <w:rsid w:val="00D079EC"/>
    <w:rsid w:val="00D15004"/>
    <w:rsid w:val="00D211FD"/>
    <w:rsid w:val="00D550F8"/>
    <w:rsid w:val="00D6380E"/>
    <w:rsid w:val="00D67499"/>
    <w:rsid w:val="00D67DF8"/>
    <w:rsid w:val="00D72AE3"/>
    <w:rsid w:val="00D93418"/>
    <w:rsid w:val="00D95B6B"/>
    <w:rsid w:val="00DC7579"/>
    <w:rsid w:val="00DF2BBA"/>
    <w:rsid w:val="00E17069"/>
    <w:rsid w:val="00E22813"/>
    <w:rsid w:val="00E25899"/>
    <w:rsid w:val="00E36AF3"/>
    <w:rsid w:val="00E4546C"/>
    <w:rsid w:val="00E6563D"/>
    <w:rsid w:val="00E7521F"/>
    <w:rsid w:val="00E81972"/>
    <w:rsid w:val="00E90F76"/>
    <w:rsid w:val="00E951C0"/>
    <w:rsid w:val="00EA44B1"/>
    <w:rsid w:val="00ED7106"/>
    <w:rsid w:val="00EF65FD"/>
    <w:rsid w:val="00EF7F3A"/>
    <w:rsid w:val="00F007B1"/>
    <w:rsid w:val="00F069AF"/>
    <w:rsid w:val="00F32A5A"/>
    <w:rsid w:val="00F35E48"/>
    <w:rsid w:val="00F4563E"/>
    <w:rsid w:val="00F47C7F"/>
    <w:rsid w:val="00F534AA"/>
    <w:rsid w:val="00F80088"/>
    <w:rsid w:val="00F90DE3"/>
    <w:rsid w:val="00FA0A62"/>
    <w:rsid w:val="00FA7BD7"/>
    <w:rsid w:val="00FD64A7"/>
    <w:rsid w:val="00FE4186"/>
    <w:rsid w:val="00FE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72877"/>
  <w15:chartTrackingRefBased/>
  <w15:docId w15:val="{D384A822-4D9E-4C6F-A600-A83E0938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E72"/>
    <w:pPr>
      <w:ind w:left="720"/>
      <w:contextualSpacing/>
    </w:pPr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866F77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866F77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866F77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866F77"/>
    <w:rPr>
      <w:szCs w:val="28"/>
    </w:rPr>
  </w:style>
  <w:style w:type="table" w:styleId="TableGrid">
    <w:name w:val="Table Grid"/>
    <w:basedOn w:val="TableNormal"/>
    <w:rsid w:val="00866F77"/>
    <w:pPr>
      <w:spacing w:after="0" w:line="240" w:lineRule="auto"/>
    </w:pPr>
    <w:rPr>
      <w:rFonts w:ascii="Times New Roman" w:hAnsi="Times New Roman" w:cs="Angsana New"/>
      <w:i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64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il\Dropbox\PC\Downloads\Progress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Progress Report Template.dotx</Template>
  <TotalTime>49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pathanin opachalearn</dc:creator>
  <cp:keywords/>
  <dc:description/>
  <cp:lastModifiedBy>pathanin opachalearn</cp:lastModifiedBy>
  <cp:revision>9</cp:revision>
  <cp:lastPrinted>2023-09-28T16:32:00Z</cp:lastPrinted>
  <dcterms:created xsi:type="dcterms:W3CDTF">2025-02-09T08:25:00Z</dcterms:created>
  <dcterms:modified xsi:type="dcterms:W3CDTF">2025-02-28T15:09:00Z</dcterms:modified>
</cp:coreProperties>
</file>